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8C0"/>
    <w:rsid w:val="000026DD"/>
    <w:rsid w:val="000056A7"/>
    <w:rsid w:val="00014168"/>
    <w:rsid w:val="000235EA"/>
    <w:rsid w:val="000273BE"/>
    <w:rsid w:val="000347B9"/>
    <w:rsid w:val="00040135"/>
    <w:rsid w:val="000442DD"/>
    <w:rsid w:val="0004729D"/>
    <w:rsid w:val="000720E3"/>
    <w:rsid w:val="00075E4D"/>
    <w:rsid w:val="00096B49"/>
    <w:rsid w:val="000A63F4"/>
    <w:rsid w:val="000D3390"/>
    <w:rsid w:val="000D5D8A"/>
    <w:rsid w:val="000D6DBC"/>
    <w:rsid w:val="000E6356"/>
    <w:rsid w:val="000F6F09"/>
    <w:rsid w:val="00107819"/>
    <w:rsid w:val="0012182B"/>
    <w:rsid w:val="0013328A"/>
    <w:rsid w:val="001830CB"/>
    <w:rsid w:val="001907E7"/>
    <w:rsid w:val="001A0306"/>
    <w:rsid w:val="001A0847"/>
    <w:rsid w:val="001A2358"/>
    <w:rsid w:val="001A574F"/>
    <w:rsid w:val="001A6867"/>
    <w:rsid w:val="001B60DF"/>
    <w:rsid w:val="001C0B6A"/>
    <w:rsid w:val="001C5FC5"/>
    <w:rsid w:val="001C67B5"/>
    <w:rsid w:val="001D0F41"/>
    <w:rsid w:val="001E17F8"/>
    <w:rsid w:val="001F09B2"/>
    <w:rsid w:val="0020722A"/>
    <w:rsid w:val="002279EA"/>
    <w:rsid w:val="00240DDF"/>
    <w:rsid w:val="00241224"/>
    <w:rsid w:val="00251AC0"/>
    <w:rsid w:val="00267301"/>
    <w:rsid w:val="002674E9"/>
    <w:rsid w:val="00274715"/>
    <w:rsid w:val="00276129"/>
    <w:rsid w:val="002962A1"/>
    <w:rsid w:val="002C03D8"/>
    <w:rsid w:val="002E6E0B"/>
    <w:rsid w:val="00301903"/>
    <w:rsid w:val="00315335"/>
    <w:rsid w:val="003524A3"/>
    <w:rsid w:val="00354435"/>
    <w:rsid w:val="00357308"/>
    <w:rsid w:val="00357877"/>
    <w:rsid w:val="00360ED0"/>
    <w:rsid w:val="00370C22"/>
    <w:rsid w:val="00382BDB"/>
    <w:rsid w:val="003C4D3F"/>
    <w:rsid w:val="00400A85"/>
    <w:rsid w:val="00411555"/>
    <w:rsid w:val="004208F9"/>
    <w:rsid w:val="00422F0D"/>
    <w:rsid w:val="00441FFB"/>
    <w:rsid w:val="0046151E"/>
    <w:rsid w:val="00467A36"/>
    <w:rsid w:val="004969CD"/>
    <w:rsid w:val="004A55B5"/>
    <w:rsid w:val="004A781C"/>
    <w:rsid w:val="004F2F06"/>
    <w:rsid w:val="00501005"/>
    <w:rsid w:val="00540414"/>
    <w:rsid w:val="005460BB"/>
    <w:rsid w:val="005A5A91"/>
    <w:rsid w:val="005D5FE4"/>
    <w:rsid w:val="0061485E"/>
    <w:rsid w:val="006163E1"/>
    <w:rsid w:val="00616853"/>
    <w:rsid w:val="00636594"/>
    <w:rsid w:val="00636AA8"/>
    <w:rsid w:val="0064583E"/>
    <w:rsid w:val="00654685"/>
    <w:rsid w:val="00670A72"/>
    <w:rsid w:val="00674ADF"/>
    <w:rsid w:val="006934E9"/>
    <w:rsid w:val="006948EC"/>
    <w:rsid w:val="00695386"/>
    <w:rsid w:val="006A5545"/>
    <w:rsid w:val="006C1156"/>
    <w:rsid w:val="006D33CC"/>
    <w:rsid w:val="006D7F38"/>
    <w:rsid w:val="006F01A3"/>
    <w:rsid w:val="00701CC4"/>
    <w:rsid w:val="00706174"/>
    <w:rsid w:val="0073367F"/>
    <w:rsid w:val="00750508"/>
    <w:rsid w:val="00751F31"/>
    <w:rsid w:val="0075330A"/>
    <w:rsid w:val="007666E7"/>
    <w:rsid w:val="007A69AC"/>
    <w:rsid w:val="007D11B2"/>
    <w:rsid w:val="007D372F"/>
    <w:rsid w:val="007E4EE6"/>
    <w:rsid w:val="00800000"/>
    <w:rsid w:val="008242F0"/>
    <w:rsid w:val="00837F7B"/>
    <w:rsid w:val="00852A34"/>
    <w:rsid w:val="008535B2"/>
    <w:rsid w:val="00871A5D"/>
    <w:rsid w:val="00884F20"/>
    <w:rsid w:val="00897630"/>
    <w:rsid w:val="008B3E94"/>
    <w:rsid w:val="008D49FD"/>
    <w:rsid w:val="008D518D"/>
    <w:rsid w:val="008F6DBB"/>
    <w:rsid w:val="00900C04"/>
    <w:rsid w:val="00926B3F"/>
    <w:rsid w:val="0093684D"/>
    <w:rsid w:val="00937013"/>
    <w:rsid w:val="00943FFD"/>
    <w:rsid w:val="00955F6A"/>
    <w:rsid w:val="00957470"/>
    <w:rsid w:val="009578C0"/>
    <w:rsid w:val="009B20B2"/>
    <w:rsid w:val="009B2D79"/>
    <w:rsid w:val="009B464F"/>
    <w:rsid w:val="009B6FCD"/>
    <w:rsid w:val="009C11FA"/>
    <w:rsid w:val="009C3E8A"/>
    <w:rsid w:val="009D40FD"/>
    <w:rsid w:val="009E1BE1"/>
    <w:rsid w:val="009E5E26"/>
    <w:rsid w:val="009F0B07"/>
    <w:rsid w:val="009F5C6F"/>
    <w:rsid w:val="00A05387"/>
    <w:rsid w:val="00A16369"/>
    <w:rsid w:val="00A206BF"/>
    <w:rsid w:val="00A22DC0"/>
    <w:rsid w:val="00A30271"/>
    <w:rsid w:val="00A36FEA"/>
    <w:rsid w:val="00A5625C"/>
    <w:rsid w:val="00A75748"/>
    <w:rsid w:val="00A870C5"/>
    <w:rsid w:val="00AC191D"/>
    <w:rsid w:val="00AC3DF8"/>
    <w:rsid w:val="00AC7A9C"/>
    <w:rsid w:val="00AD716E"/>
    <w:rsid w:val="00AD731B"/>
    <w:rsid w:val="00AD7A54"/>
    <w:rsid w:val="00AF5E68"/>
    <w:rsid w:val="00B24328"/>
    <w:rsid w:val="00B4236E"/>
    <w:rsid w:val="00B54697"/>
    <w:rsid w:val="00B61464"/>
    <w:rsid w:val="00B63642"/>
    <w:rsid w:val="00B828B3"/>
    <w:rsid w:val="00BB1B4A"/>
    <w:rsid w:val="00BB40E8"/>
    <w:rsid w:val="00BC3A29"/>
    <w:rsid w:val="00BD008B"/>
    <w:rsid w:val="00BD15D2"/>
    <w:rsid w:val="00BD38D4"/>
    <w:rsid w:val="00BD3DFF"/>
    <w:rsid w:val="00BF364D"/>
    <w:rsid w:val="00C11182"/>
    <w:rsid w:val="00C14CC1"/>
    <w:rsid w:val="00C175CC"/>
    <w:rsid w:val="00C267B9"/>
    <w:rsid w:val="00C30D50"/>
    <w:rsid w:val="00C312A0"/>
    <w:rsid w:val="00C35BD3"/>
    <w:rsid w:val="00C37A25"/>
    <w:rsid w:val="00C4397D"/>
    <w:rsid w:val="00C46417"/>
    <w:rsid w:val="00C5220C"/>
    <w:rsid w:val="00C65C66"/>
    <w:rsid w:val="00C71E49"/>
    <w:rsid w:val="00C72C9B"/>
    <w:rsid w:val="00C72FFA"/>
    <w:rsid w:val="00C753A6"/>
    <w:rsid w:val="00C909A6"/>
    <w:rsid w:val="00C9752F"/>
    <w:rsid w:val="00CA77C9"/>
    <w:rsid w:val="00CD2E65"/>
    <w:rsid w:val="00CF3040"/>
    <w:rsid w:val="00D21128"/>
    <w:rsid w:val="00D379C5"/>
    <w:rsid w:val="00D42B8D"/>
    <w:rsid w:val="00D46027"/>
    <w:rsid w:val="00D56B3B"/>
    <w:rsid w:val="00D76387"/>
    <w:rsid w:val="00D80E84"/>
    <w:rsid w:val="00D94BDD"/>
    <w:rsid w:val="00DA5676"/>
    <w:rsid w:val="00DC7E08"/>
    <w:rsid w:val="00DE4889"/>
    <w:rsid w:val="00DE6007"/>
    <w:rsid w:val="00DF3A8B"/>
    <w:rsid w:val="00E35558"/>
    <w:rsid w:val="00E5472B"/>
    <w:rsid w:val="00E560D7"/>
    <w:rsid w:val="00E57C42"/>
    <w:rsid w:val="00E77AD1"/>
    <w:rsid w:val="00EC7CC2"/>
    <w:rsid w:val="00ED61F5"/>
    <w:rsid w:val="00EE651F"/>
    <w:rsid w:val="00EF1C4D"/>
    <w:rsid w:val="00F066D4"/>
    <w:rsid w:val="00F213E8"/>
    <w:rsid w:val="00F23823"/>
    <w:rsid w:val="00F26D1C"/>
    <w:rsid w:val="00F4012A"/>
    <w:rsid w:val="00F527F7"/>
    <w:rsid w:val="00F648ED"/>
    <w:rsid w:val="00F75920"/>
    <w:rsid w:val="00F82E8E"/>
    <w:rsid w:val="00F94D2F"/>
    <w:rsid w:val="00F953D0"/>
    <w:rsid w:val="00F957FA"/>
    <w:rsid w:val="00FA786F"/>
    <w:rsid w:val="00FB2942"/>
    <w:rsid w:val="00FB432D"/>
    <w:rsid w:val="00FC0F88"/>
    <w:rsid w:val="00FC4EB2"/>
    <w:rsid w:val="00FE3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4685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78C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8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4685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78C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8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28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kzdyfh\Desktop\MDD%20Template%20EA3.dotx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1096</TotalTime>
  <Pages>41</Pages>
  <Words>2586</Words>
  <Characters>15962</Characters>
  <Application>Microsoft Office Word</Application>
  <DocSecurity>0</DocSecurity>
  <Lines>997</Lines>
  <Paragraphs>843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17705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Jared Julien (kzdyfh)</dc:creator>
  <cp:lastModifiedBy>Balani, Spandana</cp:lastModifiedBy>
  <cp:revision>21</cp:revision>
  <cp:lastPrinted>2011-03-21T13:34:00Z</cp:lastPrinted>
  <dcterms:created xsi:type="dcterms:W3CDTF">2014-04-17T18:08:00Z</dcterms:created>
  <dcterms:modified xsi:type="dcterms:W3CDTF">2014-08-27T15:32:00Z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Absolute Handwheel Position TcI2cVd</vt:lpwstr>
  </property>
  <property fmtid="{D5CDD505-2E9C-101B-9397-08002B2CF9AE}" pid="3" name="MDDRevNum">
    <vt:lpwstr>2</vt:lpwstr>
  </property>
  <property fmtid="{D5CDD505-2E9C-101B-9397-08002B2CF9AE}" pid="4" name="Module Layer">
    <vt:lpwstr>0</vt:lpwstr>
  </property>
  <property fmtid="{D5CDD505-2E9C-101B-9397-08002B2CF9AE}" pid="5" name="Module Name">
    <vt:lpwstr>AbsHwPos_TcI2cVd</vt:lpwstr>
  </property>
  <property fmtid="{D5CDD505-2E9C-101B-9397-08002B2CF9AE}" pid="6" name="Product Line">
    <vt:lpwstr>Gen II+ EPS EA3</vt:lpwstr>
  </property>
</Properties>
</file>