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F588D"/>
    <w:rsid w:val="000132C3"/>
    <w:rsid w:val="000142B8"/>
    <w:rsid w:val="00016D10"/>
    <w:rsid w:val="00045CE4"/>
    <w:rsid w:val="000631A7"/>
    <w:rsid w:val="00076ACB"/>
    <w:rsid w:val="00081BDF"/>
    <w:rsid w:val="000829E1"/>
    <w:rsid w:val="0009154A"/>
    <w:rsid w:val="00091FDC"/>
    <w:rsid w:val="0009424E"/>
    <w:rsid w:val="000B6B43"/>
    <w:rsid w:val="000C3744"/>
    <w:rsid w:val="00102B8D"/>
    <w:rsid w:val="00107819"/>
    <w:rsid w:val="00112F66"/>
    <w:rsid w:val="00121CA3"/>
    <w:rsid w:val="0013504B"/>
    <w:rsid w:val="001430A8"/>
    <w:rsid w:val="0014405E"/>
    <w:rsid w:val="00145D66"/>
    <w:rsid w:val="001638C9"/>
    <w:rsid w:val="00183AF9"/>
    <w:rsid w:val="001864EF"/>
    <w:rsid w:val="001A330A"/>
    <w:rsid w:val="001A574F"/>
    <w:rsid w:val="001B60DF"/>
    <w:rsid w:val="001C1D1C"/>
    <w:rsid w:val="001C3C63"/>
    <w:rsid w:val="001D1EC9"/>
    <w:rsid w:val="001F09B2"/>
    <w:rsid w:val="001F4593"/>
    <w:rsid w:val="0020722A"/>
    <w:rsid w:val="00217F41"/>
    <w:rsid w:val="00237B65"/>
    <w:rsid w:val="0024473C"/>
    <w:rsid w:val="00251AC0"/>
    <w:rsid w:val="00256F88"/>
    <w:rsid w:val="002659F3"/>
    <w:rsid w:val="00277F3A"/>
    <w:rsid w:val="002833B7"/>
    <w:rsid w:val="002975D8"/>
    <w:rsid w:val="002B6E7B"/>
    <w:rsid w:val="002C03D8"/>
    <w:rsid w:val="002C0A2B"/>
    <w:rsid w:val="002C5909"/>
    <w:rsid w:val="002D1F7E"/>
    <w:rsid w:val="002D34B6"/>
    <w:rsid w:val="002F4D41"/>
    <w:rsid w:val="00315335"/>
    <w:rsid w:val="00315BDB"/>
    <w:rsid w:val="003350A3"/>
    <w:rsid w:val="003372CA"/>
    <w:rsid w:val="00362A3A"/>
    <w:rsid w:val="00363C55"/>
    <w:rsid w:val="00364684"/>
    <w:rsid w:val="003756CA"/>
    <w:rsid w:val="003828D2"/>
    <w:rsid w:val="00391DA3"/>
    <w:rsid w:val="003960A6"/>
    <w:rsid w:val="003A265F"/>
    <w:rsid w:val="003A4EDC"/>
    <w:rsid w:val="003A6EEA"/>
    <w:rsid w:val="003A6F47"/>
    <w:rsid w:val="003B71D0"/>
    <w:rsid w:val="003C4D3F"/>
    <w:rsid w:val="003C679A"/>
    <w:rsid w:val="003C785A"/>
    <w:rsid w:val="003D46A5"/>
    <w:rsid w:val="003D4C3A"/>
    <w:rsid w:val="003E0E20"/>
    <w:rsid w:val="003F4F3A"/>
    <w:rsid w:val="00400042"/>
    <w:rsid w:val="00405B43"/>
    <w:rsid w:val="00413ECB"/>
    <w:rsid w:val="0042114A"/>
    <w:rsid w:val="00433F0D"/>
    <w:rsid w:val="00434544"/>
    <w:rsid w:val="00436ECD"/>
    <w:rsid w:val="00445769"/>
    <w:rsid w:val="00454C2B"/>
    <w:rsid w:val="00465FE1"/>
    <w:rsid w:val="00481B61"/>
    <w:rsid w:val="00494C3A"/>
    <w:rsid w:val="004952AA"/>
    <w:rsid w:val="004A0A55"/>
    <w:rsid w:val="004A781C"/>
    <w:rsid w:val="004C08D9"/>
    <w:rsid w:val="004C4310"/>
    <w:rsid w:val="004D44FC"/>
    <w:rsid w:val="004D746F"/>
    <w:rsid w:val="004E5652"/>
    <w:rsid w:val="004F1084"/>
    <w:rsid w:val="004F5209"/>
    <w:rsid w:val="0050028E"/>
    <w:rsid w:val="005104C3"/>
    <w:rsid w:val="00536BFB"/>
    <w:rsid w:val="00544BAF"/>
    <w:rsid w:val="00562641"/>
    <w:rsid w:val="005660DC"/>
    <w:rsid w:val="005827B7"/>
    <w:rsid w:val="005B58AE"/>
    <w:rsid w:val="005C3CE2"/>
    <w:rsid w:val="005D5FE4"/>
    <w:rsid w:val="005E1C62"/>
    <w:rsid w:val="005F3C97"/>
    <w:rsid w:val="005F3CA8"/>
    <w:rsid w:val="005F4A2F"/>
    <w:rsid w:val="005F6310"/>
    <w:rsid w:val="0060261F"/>
    <w:rsid w:val="00607425"/>
    <w:rsid w:val="006164E2"/>
    <w:rsid w:val="00616853"/>
    <w:rsid w:val="006170B2"/>
    <w:rsid w:val="00627D2B"/>
    <w:rsid w:val="00630EC7"/>
    <w:rsid w:val="00636B51"/>
    <w:rsid w:val="00654D5E"/>
    <w:rsid w:val="006742F6"/>
    <w:rsid w:val="00674ADF"/>
    <w:rsid w:val="00682FA6"/>
    <w:rsid w:val="00684134"/>
    <w:rsid w:val="00685BBF"/>
    <w:rsid w:val="006A611C"/>
    <w:rsid w:val="006A6967"/>
    <w:rsid w:val="006B780F"/>
    <w:rsid w:val="006D23C5"/>
    <w:rsid w:val="006D33CC"/>
    <w:rsid w:val="006D69C1"/>
    <w:rsid w:val="006E55A0"/>
    <w:rsid w:val="006F01A3"/>
    <w:rsid w:val="00701FC5"/>
    <w:rsid w:val="00706174"/>
    <w:rsid w:val="00722E4F"/>
    <w:rsid w:val="00733F3A"/>
    <w:rsid w:val="007408C9"/>
    <w:rsid w:val="00746835"/>
    <w:rsid w:val="00746DC0"/>
    <w:rsid w:val="00757E18"/>
    <w:rsid w:val="00765EE7"/>
    <w:rsid w:val="0078240E"/>
    <w:rsid w:val="00787759"/>
    <w:rsid w:val="00790933"/>
    <w:rsid w:val="007A69AC"/>
    <w:rsid w:val="007B48C8"/>
    <w:rsid w:val="007C31C4"/>
    <w:rsid w:val="007D2337"/>
    <w:rsid w:val="007D5DD9"/>
    <w:rsid w:val="0081027B"/>
    <w:rsid w:val="00821152"/>
    <w:rsid w:val="008242F0"/>
    <w:rsid w:val="00845C95"/>
    <w:rsid w:val="008535B2"/>
    <w:rsid w:val="0087403A"/>
    <w:rsid w:val="008858AB"/>
    <w:rsid w:val="00886AFC"/>
    <w:rsid w:val="008A1E02"/>
    <w:rsid w:val="008B07DF"/>
    <w:rsid w:val="008B3E94"/>
    <w:rsid w:val="008B4025"/>
    <w:rsid w:val="008B779E"/>
    <w:rsid w:val="008C32BE"/>
    <w:rsid w:val="008C53DA"/>
    <w:rsid w:val="008D3D20"/>
    <w:rsid w:val="008E13D2"/>
    <w:rsid w:val="008F55CC"/>
    <w:rsid w:val="008F6DBB"/>
    <w:rsid w:val="00913416"/>
    <w:rsid w:val="00937013"/>
    <w:rsid w:val="009412B3"/>
    <w:rsid w:val="00952A4E"/>
    <w:rsid w:val="00955F6A"/>
    <w:rsid w:val="00957470"/>
    <w:rsid w:val="00961AF9"/>
    <w:rsid w:val="009719AB"/>
    <w:rsid w:val="009742E3"/>
    <w:rsid w:val="00974B56"/>
    <w:rsid w:val="009824B9"/>
    <w:rsid w:val="00990A62"/>
    <w:rsid w:val="009948B5"/>
    <w:rsid w:val="009970C0"/>
    <w:rsid w:val="009A0114"/>
    <w:rsid w:val="009A3A5E"/>
    <w:rsid w:val="009B20B2"/>
    <w:rsid w:val="009C4475"/>
    <w:rsid w:val="009E6514"/>
    <w:rsid w:val="00A11C51"/>
    <w:rsid w:val="00A11D58"/>
    <w:rsid w:val="00A12BC2"/>
    <w:rsid w:val="00A12C2C"/>
    <w:rsid w:val="00A16A71"/>
    <w:rsid w:val="00A46EA6"/>
    <w:rsid w:val="00A54F58"/>
    <w:rsid w:val="00A63FF7"/>
    <w:rsid w:val="00A76C9B"/>
    <w:rsid w:val="00A8010A"/>
    <w:rsid w:val="00A8289F"/>
    <w:rsid w:val="00A86B35"/>
    <w:rsid w:val="00A90016"/>
    <w:rsid w:val="00AA1B7D"/>
    <w:rsid w:val="00AA2447"/>
    <w:rsid w:val="00AB46D2"/>
    <w:rsid w:val="00AD2F4E"/>
    <w:rsid w:val="00AD504E"/>
    <w:rsid w:val="00AD731B"/>
    <w:rsid w:val="00AE40A0"/>
    <w:rsid w:val="00AF231B"/>
    <w:rsid w:val="00B32D6A"/>
    <w:rsid w:val="00B44E7B"/>
    <w:rsid w:val="00B54697"/>
    <w:rsid w:val="00B64547"/>
    <w:rsid w:val="00B87884"/>
    <w:rsid w:val="00B950D3"/>
    <w:rsid w:val="00BA550F"/>
    <w:rsid w:val="00BD008B"/>
    <w:rsid w:val="00BD15D2"/>
    <w:rsid w:val="00BD3DFF"/>
    <w:rsid w:val="00BD50C3"/>
    <w:rsid w:val="00BE35A5"/>
    <w:rsid w:val="00BE62D5"/>
    <w:rsid w:val="00BF364D"/>
    <w:rsid w:val="00BF5C7F"/>
    <w:rsid w:val="00C22C01"/>
    <w:rsid w:val="00C30FFF"/>
    <w:rsid w:val="00C33EA7"/>
    <w:rsid w:val="00C35BD3"/>
    <w:rsid w:val="00C51107"/>
    <w:rsid w:val="00C70A10"/>
    <w:rsid w:val="00C72FFA"/>
    <w:rsid w:val="00C76447"/>
    <w:rsid w:val="00C7650C"/>
    <w:rsid w:val="00C775ED"/>
    <w:rsid w:val="00C864DE"/>
    <w:rsid w:val="00CA491C"/>
    <w:rsid w:val="00CA658E"/>
    <w:rsid w:val="00CD236F"/>
    <w:rsid w:val="00CD3DA1"/>
    <w:rsid w:val="00CD4396"/>
    <w:rsid w:val="00CD6F9F"/>
    <w:rsid w:val="00D00E19"/>
    <w:rsid w:val="00D17775"/>
    <w:rsid w:val="00D2259C"/>
    <w:rsid w:val="00D32D2D"/>
    <w:rsid w:val="00D40C78"/>
    <w:rsid w:val="00D52740"/>
    <w:rsid w:val="00D53FDC"/>
    <w:rsid w:val="00D62C06"/>
    <w:rsid w:val="00D94BDD"/>
    <w:rsid w:val="00DA2D27"/>
    <w:rsid w:val="00DA56F5"/>
    <w:rsid w:val="00DB58F8"/>
    <w:rsid w:val="00DC7E08"/>
    <w:rsid w:val="00DD52F4"/>
    <w:rsid w:val="00DD5BB9"/>
    <w:rsid w:val="00DE4889"/>
    <w:rsid w:val="00DE5B38"/>
    <w:rsid w:val="00DF588D"/>
    <w:rsid w:val="00DF6F58"/>
    <w:rsid w:val="00E043F3"/>
    <w:rsid w:val="00E2113C"/>
    <w:rsid w:val="00E2289A"/>
    <w:rsid w:val="00E32B11"/>
    <w:rsid w:val="00E3474A"/>
    <w:rsid w:val="00E52F8F"/>
    <w:rsid w:val="00E5472B"/>
    <w:rsid w:val="00E57C42"/>
    <w:rsid w:val="00E661C6"/>
    <w:rsid w:val="00E6622E"/>
    <w:rsid w:val="00E71E21"/>
    <w:rsid w:val="00E73D2B"/>
    <w:rsid w:val="00E832E4"/>
    <w:rsid w:val="00EA0037"/>
    <w:rsid w:val="00EA09E5"/>
    <w:rsid w:val="00EB32AF"/>
    <w:rsid w:val="00EC00AD"/>
    <w:rsid w:val="00EC2B8F"/>
    <w:rsid w:val="00ED45AC"/>
    <w:rsid w:val="00EE048B"/>
    <w:rsid w:val="00EE3CAC"/>
    <w:rsid w:val="00EE5551"/>
    <w:rsid w:val="00EF49C7"/>
    <w:rsid w:val="00EF4E9E"/>
    <w:rsid w:val="00EF55D1"/>
    <w:rsid w:val="00F141E2"/>
    <w:rsid w:val="00F250D0"/>
    <w:rsid w:val="00F26264"/>
    <w:rsid w:val="00F31142"/>
    <w:rsid w:val="00F44D00"/>
    <w:rsid w:val="00F475E1"/>
    <w:rsid w:val="00F56C14"/>
    <w:rsid w:val="00F639EA"/>
    <w:rsid w:val="00F648ED"/>
    <w:rsid w:val="00F8031A"/>
    <w:rsid w:val="00F82E8E"/>
    <w:rsid w:val="00F957FA"/>
    <w:rsid w:val="00FB2942"/>
    <w:rsid w:val="00FB432D"/>
    <w:rsid w:val="00FD67E5"/>
    <w:rsid w:val="00FD772B"/>
    <w:rsid w:val="00FE6DDA"/>
    <w:rsid w:val="00FF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23C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3C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0132C3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0132C3"/>
    <w:rPr>
      <w:rFonts w:ascii="Arial" w:hAnsi="Arial"/>
      <w:b/>
      <w:sz w:val="24"/>
    </w:rPr>
  </w:style>
  <w:style w:type="character" w:customStyle="1" w:styleId="apple-converted-space">
    <w:name w:val="apple-converted-space"/>
    <w:basedOn w:val="DefaultParagraphFont"/>
    <w:rsid w:val="00A86B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440563-5D1B-41F8-9BF9-589E1D94B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4266</TotalTime>
  <Pages>47</Pages>
  <Words>2935</Words>
  <Characters>16734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19630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keywords/>
  <dc:description/>
  <cp:lastModifiedBy>Balani, Spandana</cp:lastModifiedBy>
  <cp:revision>39</cp:revision>
  <cp:lastPrinted>2011-03-21T13:34:00Z</cp:lastPrinted>
  <dcterms:created xsi:type="dcterms:W3CDTF">2013-01-24T21:57:00Z</dcterms:created>
  <dcterms:modified xsi:type="dcterms:W3CDTF">2014-05-12T20:33:00Z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Average Friction Learning</vt:lpwstr>
  </property>
  <property fmtid="{D5CDD505-2E9C-101B-9397-08002B2CF9AE}" pid="3" name="MDDRevNum">
    <vt:lpwstr>5.0</vt:lpwstr>
  </property>
  <property fmtid="{D5CDD505-2E9C-101B-9397-08002B2CF9AE}" pid="4" name="Module Layer">
    <vt:lpwstr>0</vt:lpwstr>
  </property>
  <property fmtid="{D5CDD505-2E9C-101B-9397-08002B2CF9AE}" pid="5" name="Module Name">
    <vt:lpwstr>AvgFricLrn</vt:lpwstr>
  </property>
  <property fmtid="{D5CDD505-2E9C-101B-9397-08002B2CF9AE}" pid="6" name="Product Line">
    <vt:lpwstr>Gen II+ EPS EA3</vt:lpwstr>
  </property>
</Properties>
</file>