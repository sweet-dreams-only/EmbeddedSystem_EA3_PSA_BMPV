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088EA33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7380A86"/>
    <w:multiLevelType w:val="hybridMultilevel"/>
    <w:tmpl w:val="E08E24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10"/>
    <w:lvlOverride w:ilvl="0">
      <w:startOverride w:val="6"/>
    </w:lvlOverride>
    <w:lvlOverride w:ilvl="1">
      <w:startOverride w:val="3"/>
    </w:lvlOverride>
  </w:num>
  <w:num w:numId="13">
    <w:abstractNumId w:val="10"/>
  </w:num>
  <w:num w:numId="14">
    <w:abstractNumId w:val="8"/>
  </w:num>
  <w:num w:numId="15">
    <w:abstractNumId w:val="10"/>
  </w:num>
  <w:num w:numId="16">
    <w:abstractNumId w:val="1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699"/>
    <w:rsid w:val="00004193"/>
    <w:rsid w:val="00005414"/>
    <w:rsid w:val="00006104"/>
    <w:rsid w:val="00011FDF"/>
    <w:rsid w:val="00015A38"/>
    <w:rsid w:val="00016434"/>
    <w:rsid w:val="00016C32"/>
    <w:rsid w:val="00021C1D"/>
    <w:rsid w:val="00026057"/>
    <w:rsid w:val="00026951"/>
    <w:rsid w:val="00034EB5"/>
    <w:rsid w:val="000355E6"/>
    <w:rsid w:val="00035A0A"/>
    <w:rsid w:val="0004497D"/>
    <w:rsid w:val="000449C6"/>
    <w:rsid w:val="00055444"/>
    <w:rsid w:val="000673DF"/>
    <w:rsid w:val="00085AD1"/>
    <w:rsid w:val="00091AA4"/>
    <w:rsid w:val="00092AB0"/>
    <w:rsid w:val="00095C5D"/>
    <w:rsid w:val="000A452F"/>
    <w:rsid w:val="000A5504"/>
    <w:rsid w:val="000B4639"/>
    <w:rsid w:val="000B47F1"/>
    <w:rsid w:val="000B7158"/>
    <w:rsid w:val="000B7814"/>
    <w:rsid w:val="000C0A8B"/>
    <w:rsid w:val="000C17A4"/>
    <w:rsid w:val="000C76E6"/>
    <w:rsid w:val="000C7C89"/>
    <w:rsid w:val="000D0A4E"/>
    <w:rsid w:val="000D2585"/>
    <w:rsid w:val="000D297F"/>
    <w:rsid w:val="000D434B"/>
    <w:rsid w:val="000D56AD"/>
    <w:rsid w:val="000D6D1C"/>
    <w:rsid w:val="000D7B7C"/>
    <w:rsid w:val="000F1D59"/>
    <w:rsid w:val="00103FB7"/>
    <w:rsid w:val="00107819"/>
    <w:rsid w:val="00113668"/>
    <w:rsid w:val="00114A5D"/>
    <w:rsid w:val="001155F1"/>
    <w:rsid w:val="001159BF"/>
    <w:rsid w:val="00132618"/>
    <w:rsid w:val="0013504B"/>
    <w:rsid w:val="0013736F"/>
    <w:rsid w:val="00137522"/>
    <w:rsid w:val="00143CB4"/>
    <w:rsid w:val="00145F3A"/>
    <w:rsid w:val="00147AAE"/>
    <w:rsid w:val="00147AB9"/>
    <w:rsid w:val="00156025"/>
    <w:rsid w:val="00163C34"/>
    <w:rsid w:val="001763E7"/>
    <w:rsid w:val="0019765A"/>
    <w:rsid w:val="001A574F"/>
    <w:rsid w:val="001B090E"/>
    <w:rsid w:val="001B60DF"/>
    <w:rsid w:val="001C1792"/>
    <w:rsid w:val="001C651C"/>
    <w:rsid w:val="001D4BDF"/>
    <w:rsid w:val="001E2EB1"/>
    <w:rsid w:val="001F09B2"/>
    <w:rsid w:val="001F4FA7"/>
    <w:rsid w:val="001F5B23"/>
    <w:rsid w:val="001F6C4D"/>
    <w:rsid w:val="002030F8"/>
    <w:rsid w:val="0020722A"/>
    <w:rsid w:val="002159BD"/>
    <w:rsid w:val="00217CA1"/>
    <w:rsid w:val="00225FC6"/>
    <w:rsid w:val="002405B3"/>
    <w:rsid w:val="002406D9"/>
    <w:rsid w:val="002408DE"/>
    <w:rsid w:val="00243ACD"/>
    <w:rsid w:val="00243DFA"/>
    <w:rsid w:val="002440B4"/>
    <w:rsid w:val="00251AC0"/>
    <w:rsid w:val="002529EC"/>
    <w:rsid w:val="00293A80"/>
    <w:rsid w:val="00294DE8"/>
    <w:rsid w:val="00295EB3"/>
    <w:rsid w:val="00296BAA"/>
    <w:rsid w:val="002A5D6F"/>
    <w:rsid w:val="002B134F"/>
    <w:rsid w:val="002B22C3"/>
    <w:rsid w:val="002C03D8"/>
    <w:rsid w:val="002C1A2C"/>
    <w:rsid w:val="002C4868"/>
    <w:rsid w:val="002C7803"/>
    <w:rsid w:val="002D17CC"/>
    <w:rsid w:val="002E4E90"/>
    <w:rsid w:val="002E638E"/>
    <w:rsid w:val="002F03AE"/>
    <w:rsid w:val="002F239F"/>
    <w:rsid w:val="002F4C11"/>
    <w:rsid w:val="00302887"/>
    <w:rsid w:val="00315335"/>
    <w:rsid w:val="00322514"/>
    <w:rsid w:val="00322FE7"/>
    <w:rsid w:val="003277B6"/>
    <w:rsid w:val="00327F03"/>
    <w:rsid w:val="00336393"/>
    <w:rsid w:val="00337675"/>
    <w:rsid w:val="00340766"/>
    <w:rsid w:val="003431BE"/>
    <w:rsid w:val="00344EBF"/>
    <w:rsid w:val="00346205"/>
    <w:rsid w:val="00352444"/>
    <w:rsid w:val="003562A4"/>
    <w:rsid w:val="003603B8"/>
    <w:rsid w:val="0036249C"/>
    <w:rsid w:val="00363D42"/>
    <w:rsid w:val="00366C59"/>
    <w:rsid w:val="0037382C"/>
    <w:rsid w:val="0037465C"/>
    <w:rsid w:val="00375B68"/>
    <w:rsid w:val="00375CDF"/>
    <w:rsid w:val="003764DD"/>
    <w:rsid w:val="00386DAF"/>
    <w:rsid w:val="0038719B"/>
    <w:rsid w:val="003901B6"/>
    <w:rsid w:val="003A04DB"/>
    <w:rsid w:val="003A7633"/>
    <w:rsid w:val="003B38E2"/>
    <w:rsid w:val="003B7645"/>
    <w:rsid w:val="003C3115"/>
    <w:rsid w:val="003C4D3F"/>
    <w:rsid w:val="003C6675"/>
    <w:rsid w:val="003D77F8"/>
    <w:rsid w:val="003D79CA"/>
    <w:rsid w:val="003F1268"/>
    <w:rsid w:val="003F4F3C"/>
    <w:rsid w:val="003F619C"/>
    <w:rsid w:val="0040173E"/>
    <w:rsid w:val="004169AD"/>
    <w:rsid w:val="0041780C"/>
    <w:rsid w:val="004217A9"/>
    <w:rsid w:val="004242F5"/>
    <w:rsid w:val="00426D05"/>
    <w:rsid w:val="004273D4"/>
    <w:rsid w:val="00435F68"/>
    <w:rsid w:val="00437BBB"/>
    <w:rsid w:val="00441E7D"/>
    <w:rsid w:val="00442817"/>
    <w:rsid w:val="0045042C"/>
    <w:rsid w:val="00454BBB"/>
    <w:rsid w:val="004552CB"/>
    <w:rsid w:val="004573C7"/>
    <w:rsid w:val="004713F7"/>
    <w:rsid w:val="00475013"/>
    <w:rsid w:val="00485AE3"/>
    <w:rsid w:val="00492689"/>
    <w:rsid w:val="0049436F"/>
    <w:rsid w:val="004964C3"/>
    <w:rsid w:val="004A0237"/>
    <w:rsid w:val="004A322F"/>
    <w:rsid w:val="004A3DAD"/>
    <w:rsid w:val="004A781C"/>
    <w:rsid w:val="004B0656"/>
    <w:rsid w:val="004B6DB8"/>
    <w:rsid w:val="004C01DB"/>
    <w:rsid w:val="004C404F"/>
    <w:rsid w:val="004C4FB1"/>
    <w:rsid w:val="004E1F45"/>
    <w:rsid w:val="004E396F"/>
    <w:rsid w:val="004E4A5F"/>
    <w:rsid w:val="0050162B"/>
    <w:rsid w:val="005143E4"/>
    <w:rsid w:val="0054139C"/>
    <w:rsid w:val="00545E77"/>
    <w:rsid w:val="00547531"/>
    <w:rsid w:val="00561702"/>
    <w:rsid w:val="00562408"/>
    <w:rsid w:val="0056460B"/>
    <w:rsid w:val="00567ADB"/>
    <w:rsid w:val="0057057F"/>
    <w:rsid w:val="00573F6E"/>
    <w:rsid w:val="00574A88"/>
    <w:rsid w:val="005759E7"/>
    <w:rsid w:val="00577EB3"/>
    <w:rsid w:val="00580EF6"/>
    <w:rsid w:val="005852E1"/>
    <w:rsid w:val="005864FD"/>
    <w:rsid w:val="005867B1"/>
    <w:rsid w:val="00591C94"/>
    <w:rsid w:val="005922F6"/>
    <w:rsid w:val="00595B9D"/>
    <w:rsid w:val="005979C0"/>
    <w:rsid w:val="005B0CC7"/>
    <w:rsid w:val="005B503D"/>
    <w:rsid w:val="005C5E4A"/>
    <w:rsid w:val="005D2CF9"/>
    <w:rsid w:val="005D5A6D"/>
    <w:rsid w:val="005D5FE4"/>
    <w:rsid w:val="005D783D"/>
    <w:rsid w:val="005E2033"/>
    <w:rsid w:val="005F63C4"/>
    <w:rsid w:val="00603359"/>
    <w:rsid w:val="00606D9D"/>
    <w:rsid w:val="00607592"/>
    <w:rsid w:val="006135DE"/>
    <w:rsid w:val="00613BC9"/>
    <w:rsid w:val="0061482E"/>
    <w:rsid w:val="00616853"/>
    <w:rsid w:val="006407D8"/>
    <w:rsid w:val="00640A1E"/>
    <w:rsid w:val="00643F34"/>
    <w:rsid w:val="006441CF"/>
    <w:rsid w:val="00646170"/>
    <w:rsid w:val="0065151D"/>
    <w:rsid w:val="00655315"/>
    <w:rsid w:val="00656608"/>
    <w:rsid w:val="00656FDA"/>
    <w:rsid w:val="00661C45"/>
    <w:rsid w:val="00666DFC"/>
    <w:rsid w:val="00672056"/>
    <w:rsid w:val="00674ADF"/>
    <w:rsid w:val="006805B8"/>
    <w:rsid w:val="00682230"/>
    <w:rsid w:val="00683C0F"/>
    <w:rsid w:val="00690BFC"/>
    <w:rsid w:val="006917FD"/>
    <w:rsid w:val="00691E26"/>
    <w:rsid w:val="006932B3"/>
    <w:rsid w:val="00697671"/>
    <w:rsid w:val="006A24BE"/>
    <w:rsid w:val="006B3335"/>
    <w:rsid w:val="006B423E"/>
    <w:rsid w:val="006B4B27"/>
    <w:rsid w:val="006B4FC3"/>
    <w:rsid w:val="006B6439"/>
    <w:rsid w:val="006B6DDC"/>
    <w:rsid w:val="006C2EC1"/>
    <w:rsid w:val="006C3373"/>
    <w:rsid w:val="006C730F"/>
    <w:rsid w:val="006D33CC"/>
    <w:rsid w:val="006D519A"/>
    <w:rsid w:val="006E19FD"/>
    <w:rsid w:val="006E4321"/>
    <w:rsid w:val="006F01A3"/>
    <w:rsid w:val="006F1DE2"/>
    <w:rsid w:val="006F4FD8"/>
    <w:rsid w:val="00702B1B"/>
    <w:rsid w:val="00706174"/>
    <w:rsid w:val="0071541E"/>
    <w:rsid w:val="00721AE4"/>
    <w:rsid w:val="00722D2B"/>
    <w:rsid w:val="00723605"/>
    <w:rsid w:val="00727EC1"/>
    <w:rsid w:val="0073314F"/>
    <w:rsid w:val="00737472"/>
    <w:rsid w:val="00751963"/>
    <w:rsid w:val="00751D87"/>
    <w:rsid w:val="00751D98"/>
    <w:rsid w:val="0075409E"/>
    <w:rsid w:val="00756C97"/>
    <w:rsid w:val="00760035"/>
    <w:rsid w:val="007668A4"/>
    <w:rsid w:val="00771E20"/>
    <w:rsid w:val="00786765"/>
    <w:rsid w:val="00792F3A"/>
    <w:rsid w:val="0079381B"/>
    <w:rsid w:val="0079667F"/>
    <w:rsid w:val="007A04FC"/>
    <w:rsid w:val="007A052B"/>
    <w:rsid w:val="007A10B8"/>
    <w:rsid w:val="007A1699"/>
    <w:rsid w:val="007A2F79"/>
    <w:rsid w:val="007A69AC"/>
    <w:rsid w:val="007B05B7"/>
    <w:rsid w:val="007B0B37"/>
    <w:rsid w:val="007C3CE3"/>
    <w:rsid w:val="007C4839"/>
    <w:rsid w:val="007C7BEF"/>
    <w:rsid w:val="007D47DF"/>
    <w:rsid w:val="007D6AAE"/>
    <w:rsid w:val="007D706A"/>
    <w:rsid w:val="007E79ED"/>
    <w:rsid w:val="007F3A1E"/>
    <w:rsid w:val="007F3AC6"/>
    <w:rsid w:val="007F5C89"/>
    <w:rsid w:val="00801AD4"/>
    <w:rsid w:val="00803BE7"/>
    <w:rsid w:val="00815EB0"/>
    <w:rsid w:val="008165D1"/>
    <w:rsid w:val="00817B58"/>
    <w:rsid w:val="00823CD9"/>
    <w:rsid w:val="008242F0"/>
    <w:rsid w:val="00826E2A"/>
    <w:rsid w:val="008309D2"/>
    <w:rsid w:val="00830FB7"/>
    <w:rsid w:val="00831708"/>
    <w:rsid w:val="00832A65"/>
    <w:rsid w:val="0083451B"/>
    <w:rsid w:val="0084228C"/>
    <w:rsid w:val="00842F2B"/>
    <w:rsid w:val="0084439C"/>
    <w:rsid w:val="0084677F"/>
    <w:rsid w:val="00846E36"/>
    <w:rsid w:val="0085047B"/>
    <w:rsid w:val="00850A7F"/>
    <w:rsid w:val="008535B2"/>
    <w:rsid w:val="00854AD1"/>
    <w:rsid w:val="00861E58"/>
    <w:rsid w:val="0086389B"/>
    <w:rsid w:val="00863F5C"/>
    <w:rsid w:val="00883F97"/>
    <w:rsid w:val="008A71BF"/>
    <w:rsid w:val="008A71D4"/>
    <w:rsid w:val="008B303A"/>
    <w:rsid w:val="008B3E94"/>
    <w:rsid w:val="008B7634"/>
    <w:rsid w:val="008C7284"/>
    <w:rsid w:val="008D08D2"/>
    <w:rsid w:val="008E04DA"/>
    <w:rsid w:val="008E4A68"/>
    <w:rsid w:val="008E5539"/>
    <w:rsid w:val="008E625F"/>
    <w:rsid w:val="008E626D"/>
    <w:rsid w:val="008F0A77"/>
    <w:rsid w:val="008F69A8"/>
    <w:rsid w:val="008F6DBB"/>
    <w:rsid w:val="0090238F"/>
    <w:rsid w:val="009060DD"/>
    <w:rsid w:val="00911377"/>
    <w:rsid w:val="00912DC0"/>
    <w:rsid w:val="00912EFF"/>
    <w:rsid w:val="009177AF"/>
    <w:rsid w:val="00917DD0"/>
    <w:rsid w:val="00920A8C"/>
    <w:rsid w:val="0092296D"/>
    <w:rsid w:val="00932D70"/>
    <w:rsid w:val="00937013"/>
    <w:rsid w:val="00937904"/>
    <w:rsid w:val="00944806"/>
    <w:rsid w:val="00947F12"/>
    <w:rsid w:val="00950064"/>
    <w:rsid w:val="00955F6A"/>
    <w:rsid w:val="00957470"/>
    <w:rsid w:val="00971FD9"/>
    <w:rsid w:val="00974BF2"/>
    <w:rsid w:val="0098060D"/>
    <w:rsid w:val="0099601B"/>
    <w:rsid w:val="009A2324"/>
    <w:rsid w:val="009A3416"/>
    <w:rsid w:val="009B20B2"/>
    <w:rsid w:val="009B4D6A"/>
    <w:rsid w:val="009B639E"/>
    <w:rsid w:val="009D5CBE"/>
    <w:rsid w:val="009D61FC"/>
    <w:rsid w:val="009F214A"/>
    <w:rsid w:val="009F5052"/>
    <w:rsid w:val="009F61A0"/>
    <w:rsid w:val="009F7860"/>
    <w:rsid w:val="00A07FCA"/>
    <w:rsid w:val="00A12170"/>
    <w:rsid w:val="00A12225"/>
    <w:rsid w:val="00A140BB"/>
    <w:rsid w:val="00A15570"/>
    <w:rsid w:val="00A21C02"/>
    <w:rsid w:val="00A23F14"/>
    <w:rsid w:val="00A26301"/>
    <w:rsid w:val="00A5035E"/>
    <w:rsid w:val="00A5151C"/>
    <w:rsid w:val="00A52A16"/>
    <w:rsid w:val="00A57636"/>
    <w:rsid w:val="00A7139E"/>
    <w:rsid w:val="00A71E66"/>
    <w:rsid w:val="00A74AE6"/>
    <w:rsid w:val="00A81A7A"/>
    <w:rsid w:val="00A85EAE"/>
    <w:rsid w:val="00A93A98"/>
    <w:rsid w:val="00AA0FED"/>
    <w:rsid w:val="00AA2B02"/>
    <w:rsid w:val="00AA6EBB"/>
    <w:rsid w:val="00AB1D95"/>
    <w:rsid w:val="00AB6525"/>
    <w:rsid w:val="00AB6707"/>
    <w:rsid w:val="00AD6D98"/>
    <w:rsid w:val="00AD731B"/>
    <w:rsid w:val="00AD78DC"/>
    <w:rsid w:val="00AE20C0"/>
    <w:rsid w:val="00AE588B"/>
    <w:rsid w:val="00AE5910"/>
    <w:rsid w:val="00AF1C3E"/>
    <w:rsid w:val="00B02438"/>
    <w:rsid w:val="00B02A72"/>
    <w:rsid w:val="00B03A1B"/>
    <w:rsid w:val="00B139B8"/>
    <w:rsid w:val="00B141CE"/>
    <w:rsid w:val="00B145AE"/>
    <w:rsid w:val="00B222C0"/>
    <w:rsid w:val="00B23E0F"/>
    <w:rsid w:val="00B30771"/>
    <w:rsid w:val="00B34794"/>
    <w:rsid w:val="00B34A72"/>
    <w:rsid w:val="00B40268"/>
    <w:rsid w:val="00B439E6"/>
    <w:rsid w:val="00B457D7"/>
    <w:rsid w:val="00B5300D"/>
    <w:rsid w:val="00B54697"/>
    <w:rsid w:val="00B548A7"/>
    <w:rsid w:val="00B60957"/>
    <w:rsid w:val="00B64836"/>
    <w:rsid w:val="00B66925"/>
    <w:rsid w:val="00B6696D"/>
    <w:rsid w:val="00B719A2"/>
    <w:rsid w:val="00B75712"/>
    <w:rsid w:val="00B86BEE"/>
    <w:rsid w:val="00B90EC7"/>
    <w:rsid w:val="00BA0937"/>
    <w:rsid w:val="00BB0579"/>
    <w:rsid w:val="00BB3118"/>
    <w:rsid w:val="00BB4DA7"/>
    <w:rsid w:val="00BB6020"/>
    <w:rsid w:val="00BB727D"/>
    <w:rsid w:val="00BC0FDF"/>
    <w:rsid w:val="00BC72F8"/>
    <w:rsid w:val="00BD008B"/>
    <w:rsid w:val="00BD15D2"/>
    <w:rsid w:val="00BD233F"/>
    <w:rsid w:val="00BD3DFF"/>
    <w:rsid w:val="00BE437D"/>
    <w:rsid w:val="00BE6B41"/>
    <w:rsid w:val="00BF364D"/>
    <w:rsid w:val="00BF5354"/>
    <w:rsid w:val="00BF59C5"/>
    <w:rsid w:val="00C10BD5"/>
    <w:rsid w:val="00C110D9"/>
    <w:rsid w:val="00C1131A"/>
    <w:rsid w:val="00C17102"/>
    <w:rsid w:val="00C23D41"/>
    <w:rsid w:val="00C3339A"/>
    <w:rsid w:val="00C35BD3"/>
    <w:rsid w:val="00C40431"/>
    <w:rsid w:val="00C4227E"/>
    <w:rsid w:val="00C51CC9"/>
    <w:rsid w:val="00C55584"/>
    <w:rsid w:val="00C646AD"/>
    <w:rsid w:val="00C65BDF"/>
    <w:rsid w:val="00C65FF1"/>
    <w:rsid w:val="00C6602D"/>
    <w:rsid w:val="00C67280"/>
    <w:rsid w:val="00C72FFA"/>
    <w:rsid w:val="00C75A4F"/>
    <w:rsid w:val="00C816EC"/>
    <w:rsid w:val="00C81AC6"/>
    <w:rsid w:val="00C914CC"/>
    <w:rsid w:val="00C93848"/>
    <w:rsid w:val="00CA1417"/>
    <w:rsid w:val="00CA786C"/>
    <w:rsid w:val="00CB488C"/>
    <w:rsid w:val="00CB6F5E"/>
    <w:rsid w:val="00CB79EC"/>
    <w:rsid w:val="00CC539E"/>
    <w:rsid w:val="00CC75B7"/>
    <w:rsid w:val="00CD2143"/>
    <w:rsid w:val="00CD2777"/>
    <w:rsid w:val="00CD7C57"/>
    <w:rsid w:val="00CE0902"/>
    <w:rsid w:val="00CE1429"/>
    <w:rsid w:val="00D00C3E"/>
    <w:rsid w:val="00D117E4"/>
    <w:rsid w:val="00D1529A"/>
    <w:rsid w:val="00D16F64"/>
    <w:rsid w:val="00D2374F"/>
    <w:rsid w:val="00D267A5"/>
    <w:rsid w:val="00D35C3D"/>
    <w:rsid w:val="00D40AE1"/>
    <w:rsid w:val="00D43F47"/>
    <w:rsid w:val="00D467A4"/>
    <w:rsid w:val="00D50ABA"/>
    <w:rsid w:val="00D51B15"/>
    <w:rsid w:val="00D51B6B"/>
    <w:rsid w:val="00D5366D"/>
    <w:rsid w:val="00D55ECA"/>
    <w:rsid w:val="00D63D33"/>
    <w:rsid w:val="00D72B0A"/>
    <w:rsid w:val="00D809D1"/>
    <w:rsid w:val="00D91BEA"/>
    <w:rsid w:val="00D94BDD"/>
    <w:rsid w:val="00DA5435"/>
    <w:rsid w:val="00DA6915"/>
    <w:rsid w:val="00DB11FD"/>
    <w:rsid w:val="00DC2FF4"/>
    <w:rsid w:val="00DC5025"/>
    <w:rsid w:val="00DC7E08"/>
    <w:rsid w:val="00DD52BB"/>
    <w:rsid w:val="00DD619F"/>
    <w:rsid w:val="00DD622F"/>
    <w:rsid w:val="00DE3FCE"/>
    <w:rsid w:val="00DE4889"/>
    <w:rsid w:val="00DF3153"/>
    <w:rsid w:val="00E02623"/>
    <w:rsid w:val="00E1094E"/>
    <w:rsid w:val="00E152B2"/>
    <w:rsid w:val="00E21064"/>
    <w:rsid w:val="00E2486E"/>
    <w:rsid w:val="00E25ED3"/>
    <w:rsid w:val="00E406A5"/>
    <w:rsid w:val="00E40A37"/>
    <w:rsid w:val="00E5472B"/>
    <w:rsid w:val="00E57C42"/>
    <w:rsid w:val="00E57F4D"/>
    <w:rsid w:val="00E60148"/>
    <w:rsid w:val="00E82733"/>
    <w:rsid w:val="00E91172"/>
    <w:rsid w:val="00E95A09"/>
    <w:rsid w:val="00EA0F41"/>
    <w:rsid w:val="00EA19CF"/>
    <w:rsid w:val="00EA4508"/>
    <w:rsid w:val="00EA6059"/>
    <w:rsid w:val="00EB4963"/>
    <w:rsid w:val="00EC058A"/>
    <w:rsid w:val="00EC1BB4"/>
    <w:rsid w:val="00EC3916"/>
    <w:rsid w:val="00ED0599"/>
    <w:rsid w:val="00ED1578"/>
    <w:rsid w:val="00ED58F0"/>
    <w:rsid w:val="00EF0B70"/>
    <w:rsid w:val="00EF211F"/>
    <w:rsid w:val="00EF4E9E"/>
    <w:rsid w:val="00EF5F0D"/>
    <w:rsid w:val="00F04FA2"/>
    <w:rsid w:val="00F0555C"/>
    <w:rsid w:val="00F07DE0"/>
    <w:rsid w:val="00F11E55"/>
    <w:rsid w:val="00F12246"/>
    <w:rsid w:val="00F13086"/>
    <w:rsid w:val="00F141E2"/>
    <w:rsid w:val="00F14BEE"/>
    <w:rsid w:val="00F25F0A"/>
    <w:rsid w:val="00F36BC4"/>
    <w:rsid w:val="00F4101C"/>
    <w:rsid w:val="00F44D86"/>
    <w:rsid w:val="00F46806"/>
    <w:rsid w:val="00F50530"/>
    <w:rsid w:val="00F5293B"/>
    <w:rsid w:val="00F60312"/>
    <w:rsid w:val="00F648ED"/>
    <w:rsid w:val="00F65A45"/>
    <w:rsid w:val="00F66DC0"/>
    <w:rsid w:val="00F72B8C"/>
    <w:rsid w:val="00F8149B"/>
    <w:rsid w:val="00F815CA"/>
    <w:rsid w:val="00F81ACA"/>
    <w:rsid w:val="00F82E8E"/>
    <w:rsid w:val="00F8386E"/>
    <w:rsid w:val="00F9355F"/>
    <w:rsid w:val="00F957FA"/>
    <w:rsid w:val="00FA3A56"/>
    <w:rsid w:val="00FB1EF7"/>
    <w:rsid w:val="00FB2942"/>
    <w:rsid w:val="00FB432D"/>
    <w:rsid w:val="00FB5C5C"/>
    <w:rsid w:val="00FC2D81"/>
    <w:rsid w:val="00FC721D"/>
    <w:rsid w:val="00FE258A"/>
    <w:rsid w:val="00FE5F42"/>
    <w:rsid w:val="00FF663A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9BF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6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16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EA6059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EA6059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EA6059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A74A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9BF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6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16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EA6059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EA6059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EA6059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A74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t9hv\My%20Documents\Google%20Talk%20Received%20Fil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20EABA-E70E-469F-824F-AB1EE9E94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405</TotalTime>
  <Pages>31</Pages>
  <Words>2915</Words>
  <Characters>16616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19493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nzt9hv</dc:creator>
  <cp:lastModifiedBy>Ahmed, Rijvi</cp:lastModifiedBy>
  <cp:revision>55</cp:revision>
  <cp:lastPrinted>2011-03-22T08:34:00Z</cp:lastPrinted>
  <dcterms:created xsi:type="dcterms:W3CDTF">2014-10-10T15:25:00Z</dcterms:created>
  <dcterms:modified xsi:type="dcterms:W3CDTF">2015-02-07T18:28:00Z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MSB</vt:lpwstr>
  </property>
  <property fmtid="{D5CDD505-2E9C-101B-9397-08002B2CF9AE}" pid="3" name="MDDRevNum">
    <vt:lpwstr>8.0</vt:lpwstr>
  </property>
  <property fmtid="{D5CDD505-2E9C-101B-9397-08002B2CF9AE}" pid="4" name="Module Layer">
    <vt:lpwstr>0</vt:lpwstr>
  </property>
  <property fmtid="{D5CDD505-2E9C-101B-9397-08002B2CF9AE}" pid="5" name="Module Name">
    <vt:lpwstr>DigMSB</vt:lpwstr>
  </property>
  <property fmtid="{D5CDD505-2E9C-101B-9397-08002B2CF9AE}" pid="6" name="Product Line">
    <vt:lpwstr>Gen II+ EPS EA3</vt:lpwstr>
  </property>
</Properties>
</file>