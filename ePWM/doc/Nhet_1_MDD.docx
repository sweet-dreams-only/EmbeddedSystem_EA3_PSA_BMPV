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  <w:num w:numId="11">
    <w:abstractNumId w:val="9"/>
  </w:num>
  <w:num w:numId="12">
    <w:abstractNumId w:val="9"/>
  </w:num>
  <w:num w:numId="13">
    <w:abstractNumId w:val="9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attachedTemplate r:id="rId1"/>
  <w:trackRevisions/>
  <w:doNotTrackFormatting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5E21"/>
    <w:rsid w:val="00004420"/>
    <w:rsid w:val="000663B1"/>
    <w:rsid w:val="00082C92"/>
    <w:rsid w:val="000939F2"/>
    <w:rsid w:val="00095CE5"/>
    <w:rsid w:val="000A79A3"/>
    <w:rsid w:val="000C2F23"/>
    <w:rsid w:val="00107819"/>
    <w:rsid w:val="00110A72"/>
    <w:rsid w:val="0013504B"/>
    <w:rsid w:val="001A574F"/>
    <w:rsid w:val="001B60DF"/>
    <w:rsid w:val="001E42E8"/>
    <w:rsid w:val="001E6682"/>
    <w:rsid w:val="001F09B2"/>
    <w:rsid w:val="0020447F"/>
    <w:rsid w:val="00205424"/>
    <w:rsid w:val="0020722A"/>
    <w:rsid w:val="002177FA"/>
    <w:rsid w:val="00251AC0"/>
    <w:rsid w:val="002934C0"/>
    <w:rsid w:val="002B14E8"/>
    <w:rsid w:val="002B4FA9"/>
    <w:rsid w:val="002C03D8"/>
    <w:rsid w:val="002D58A0"/>
    <w:rsid w:val="002E6E0F"/>
    <w:rsid w:val="00315335"/>
    <w:rsid w:val="003209F3"/>
    <w:rsid w:val="0033479A"/>
    <w:rsid w:val="003B7645"/>
    <w:rsid w:val="003C4D3F"/>
    <w:rsid w:val="003E319F"/>
    <w:rsid w:val="003E7377"/>
    <w:rsid w:val="004012C1"/>
    <w:rsid w:val="004115AE"/>
    <w:rsid w:val="00425DDA"/>
    <w:rsid w:val="00440056"/>
    <w:rsid w:val="00486FBC"/>
    <w:rsid w:val="004A3850"/>
    <w:rsid w:val="004A781C"/>
    <w:rsid w:val="004D0A4B"/>
    <w:rsid w:val="004F0723"/>
    <w:rsid w:val="00521AD3"/>
    <w:rsid w:val="005330AA"/>
    <w:rsid w:val="00595E21"/>
    <w:rsid w:val="005D5FE4"/>
    <w:rsid w:val="005D783D"/>
    <w:rsid w:val="005F1D69"/>
    <w:rsid w:val="0060296E"/>
    <w:rsid w:val="00612C41"/>
    <w:rsid w:val="00616853"/>
    <w:rsid w:val="00660992"/>
    <w:rsid w:val="00674ADF"/>
    <w:rsid w:val="006D33CC"/>
    <w:rsid w:val="006F01A3"/>
    <w:rsid w:val="00706174"/>
    <w:rsid w:val="00792D81"/>
    <w:rsid w:val="007A69AC"/>
    <w:rsid w:val="00814011"/>
    <w:rsid w:val="00816AE1"/>
    <w:rsid w:val="008242F0"/>
    <w:rsid w:val="008306DA"/>
    <w:rsid w:val="008535B2"/>
    <w:rsid w:val="00887394"/>
    <w:rsid w:val="00891455"/>
    <w:rsid w:val="008B026C"/>
    <w:rsid w:val="008B3E94"/>
    <w:rsid w:val="008C23A2"/>
    <w:rsid w:val="008C3AA3"/>
    <w:rsid w:val="008D27D0"/>
    <w:rsid w:val="008F6DBB"/>
    <w:rsid w:val="00902172"/>
    <w:rsid w:val="00937013"/>
    <w:rsid w:val="00955F6A"/>
    <w:rsid w:val="0095696E"/>
    <w:rsid w:val="00957470"/>
    <w:rsid w:val="0098158B"/>
    <w:rsid w:val="00986945"/>
    <w:rsid w:val="009B20B2"/>
    <w:rsid w:val="009D4415"/>
    <w:rsid w:val="00A04331"/>
    <w:rsid w:val="00A2256F"/>
    <w:rsid w:val="00A8420F"/>
    <w:rsid w:val="00AD731B"/>
    <w:rsid w:val="00AF22A8"/>
    <w:rsid w:val="00B54697"/>
    <w:rsid w:val="00B62D2A"/>
    <w:rsid w:val="00B753D3"/>
    <w:rsid w:val="00B767C7"/>
    <w:rsid w:val="00BD008B"/>
    <w:rsid w:val="00BD15D2"/>
    <w:rsid w:val="00BD3DFF"/>
    <w:rsid w:val="00BE30B3"/>
    <w:rsid w:val="00BF364D"/>
    <w:rsid w:val="00C00D97"/>
    <w:rsid w:val="00C35BD3"/>
    <w:rsid w:val="00C72FFA"/>
    <w:rsid w:val="00CB69F6"/>
    <w:rsid w:val="00CB6F5E"/>
    <w:rsid w:val="00CC43AF"/>
    <w:rsid w:val="00D02210"/>
    <w:rsid w:val="00D16DA7"/>
    <w:rsid w:val="00D53A6A"/>
    <w:rsid w:val="00D83551"/>
    <w:rsid w:val="00D94BDD"/>
    <w:rsid w:val="00DB7109"/>
    <w:rsid w:val="00DC3A7C"/>
    <w:rsid w:val="00DC7E08"/>
    <w:rsid w:val="00DE4889"/>
    <w:rsid w:val="00E136AA"/>
    <w:rsid w:val="00E5472B"/>
    <w:rsid w:val="00E57C42"/>
    <w:rsid w:val="00E84410"/>
    <w:rsid w:val="00E97ED4"/>
    <w:rsid w:val="00EA1EBA"/>
    <w:rsid w:val="00EF4E9E"/>
    <w:rsid w:val="00F141E2"/>
    <w:rsid w:val="00F232AA"/>
    <w:rsid w:val="00F25F3D"/>
    <w:rsid w:val="00F648ED"/>
    <w:rsid w:val="00F82E8E"/>
    <w:rsid w:val="00F957FA"/>
    <w:rsid w:val="00FB24A0"/>
    <w:rsid w:val="00FB2942"/>
    <w:rsid w:val="00FB432D"/>
    <w:rsid w:val="00FC6BF1"/>
    <w:rsid w:val="00FF2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2D81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15A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5AE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3E7377"/>
    <w:rPr>
      <w:rFonts w:ascii="Arial" w:hAnsi="Arial"/>
      <w:b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2D81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15A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5AE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3E7377"/>
    <w:rPr>
      <w:rFonts w:ascii="Arial" w:hAnsi="Arial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8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nzx5jd\My%20Documents\Templates\MDD%20Template%20EA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B133FD-52BF-4546-A9F9-8FF630040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23</TotalTime>
  <Pages>16</Pages>
  <Words>1050</Words>
  <Characters>5987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7023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Owen Tosh (nzx5jd)</dc:creator>
  <cp:lastModifiedBy>Creager, Kathleen</cp:lastModifiedBy>
  <cp:revision>4</cp:revision>
  <cp:lastPrinted>2011-03-21T13:34:00Z</cp:lastPrinted>
  <dcterms:created xsi:type="dcterms:W3CDTF">2015-01-27T20:44:00Z</dcterms:created>
  <dcterms:modified xsi:type="dcterms:W3CDTF">2015-01-28T18:46:00Z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NHET 2</vt:lpwstr>
  </property>
  <property fmtid="{D5CDD505-2E9C-101B-9397-08002B2CF9AE}" pid="3" name="MDDRevNum">
    <vt:lpwstr>2.0</vt:lpwstr>
  </property>
  <property fmtid="{D5CDD505-2E9C-101B-9397-08002B2CF9AE}" pid="4" name="Module Layer">
    <vt:lpwstr>0</vt:lpwstr>
  </property>
  <property fmtid="{D5CDD505-2E9C-101B-9397-08002B2CF9AE}" pid="5" name="Module Name">
    <vt:lpwstr>Nhet2</vt:lpwstr>
  </property>
  <property fmtid="{D5CDD505-2E9C-101B-9397-08002B2CF9AE}" pid="6" name="Product Line">
    <vt:lpwstr>Gen II+ EPS EA3</vt:lpwstr>
  </property>
</Properties>
</file>